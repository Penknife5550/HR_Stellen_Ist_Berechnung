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B16" w14:textId="77777777" w:rsidR="00791AF9" w:rsidRDefault="00791AF9">
      <w:pPr>
        <w:rPr>
          <w:rFonts w:ascii="Arial" w:hAnsi="Arial" w:cs="Arial"/>
          <w:sz w:val="22"/>
          <w:szCs w:val="22"/>
        </w:rPr>
      </w:pPr>
    </w:p>
    <w:p w14:paraId="1BC38CEF" w14:textId="77777777" w:rsidR="00234045" w:rsidRPr="00234045" w:rsidRDefault="00234045" w:rsidP="00234045">
      <w:pPr>
        <w:rPr>
          <w:rFonts w:cstheme="minorHAnsi"/>
          <w:sz w:val="22"/>
          <w:szCs w:val="22"/>
        </w:rPr>
      </w:pPr>
      <w:r w:rsidRPr="00234045">
        <w:rPr>
          <w:rFonts w:cstheme="minorHAnsi"/>
          <w:sz w:val="22"/>
          <w:szCs w:val="22"/>
        </w:rPr>
        <w:t>{brBehoerde}</w:t>
      </w:r>
    </w:p>
    <w:p w14:paraId="38027282" w14:textId="3D2C4FB0" w:rsidR="00234045" w:rsidRPr="00234045" w:rsidRDefault="00C252C3" w:rsidP="0023404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{brAnsprechpartner}</w:t>
      </w:r>
    </w:p>
    <w:p w14:paraId="50EFBC38" w14:textId="77777777" w:rsidR="00234045" w:rsidRPr="00234045" w:rsidRDefault="00234045" w:rsidP="00234045">
      <w:pPr>
        <w:rPr>
          <w:rFonts w:cstheme="minorHAnsi"/>
          <w:sz w:val="22"/>
          <w:szCs w:val="22"/>
        </w:rPr>
      </w:pPr>
      <w:r w:rsidRPr="00234045">
        <w:rPr>
          <w:rFonts w:cstheme="minorHAnsi"/>
          <w:sz w:val="22"/>
          <w:szCs w:val="22"/>
        </w:rPr>
        <w:t>{brStrasse}</w:t>
      </w:r>
    </w:p>
    <w:p w14:paraId="3E481843" w14:textId="181485C4" w:rsidR="00145BCE" w:rsidRDefault="00234045" w:rsidP="00234045">
      <w:pPr>
        <w:rPr>
          <w:rFonts w:cstheme="minorHAnsi"/>
          <w:sz w:val="22"/>
          <w:szCs w:val="22"/>
        </w:rPr>
      </w:pPr>
      <w:r w:rsidRPr="00234045">
        <w:rPr>
          <w:rFonts w:cstheme="minorHAnsi"/>
          <w:sz w:val="22"/>
          <w:szCs w:val="22"/>
        </w:rPr>
        <w:t>{brPlzOrt}</w:t>
      </w:r>
    </w:p>
    <w:p w14:paraId="0F078934" w14:textId="77777777" w:rsidR="00234045" w:rsidRPr="00945E49" w:rsidRDefault="00234045" w:rsidP="00234045">
      <w:pPr>
        <w:rPr>
          <w:rFonts w:cstheme="minorHAnsi"/>
          <w:sz w:val="22"/>
          <w:szCs w:val="22"/>
        </w:rPr>
      </w:pPr>
    </w:p>
    <w:tbl>
      <w:tblPr>
        <w:tblW w:w="92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2606"/>
        <w:gridCol w:w="2239"/>
        <w:gridCol w:w="1809"/>
      </w:tblGrid>
      <w:tr w:rsidR="00D74347" w:rsidRPr="00945E49" w14:paraId="137D2C29" w14:textId="77777777" w:rsidTr="003A0893">
        <w:trPr>
          <w:trHeight w:val="285"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3173ED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391C06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Name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F4CC40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Unsere Telefon-Nr.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4C8452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Datum </w:t>
            </w:r>
          </w:p>
        </w:tc>
      </w:tr>
      <w:tr w:rsidR="00D74347" w:rsidRPr="00945E49" w14:paraId="3A0784F1" w14:textId="77777777" w:rsidTr="003A0893">
        <w:trPr>
          <w:trHeight w:val="420"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13E9CD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FD2D32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{absenderName}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BBBB31" w14:textId="77777777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{absenderTelefon} 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093372" w14:textId="20CC1FA1" w:rsidR="00D74347" w:rsidRPr="00945E49" w:rsidRDefault="00D74347" w:rsidP="003A0893">
            <w:pPr>
              <w:textAlignment w:val="baseline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45E49">
              <w:rPr>
                <w:rFonts w:eastAsia="Times New Roman" w:cstheme="minorHAnsi"/>
                <w:sz w:val="18"/>
                <w:szCs w:val="18"/>
                <w:lang w:eastAsia="de-DE"/>
              </w:rPr>
              <w:t>​​</w:t>
            </w:r>
            <w:r w:rsidRPr="00945E49">
              <w:rPr>
                <w:rFonts w:eastAsia="Times New Roman" w:cstheme="minorHAnsi"/>
                <w:color w:val="000000"/>
                <w:sz w:val="18"/>
                <w:szCs w:val="18"/>
                <w:shd w:val="clear" w:color="auto" w:fill="E1E3E6"/>
                <w:lang w:eastAsia="de-DE"/>
              </w:rPr>
              <w:fldChar w:fldCharType="begin"/>
            </w:r>
            <w:r w:rsidRPr="00945E49">
              <w:rPr>
                <w:rFonts w:eastAsia="Times New Roman" w:cstheme="minorHAnsi"/>
                <w:color w:val="000000"/>
                <w:sz w:val="18"/>
                <w:szCs w:val="18"/>
                <w:shd w:val="clear" w:color="auto" w:fill="E1E3E6"/>
                <w:lang w:eastAsia="de-DE"/>
              </w:rPr>
              <w:instrText xml:space="preserve"> DATE   \* MERGEFORMAT </w:instrText>
            </w:r>
            <w:r w:rsidRPr="00945E49">
              <w:rPr>
                <w:rFonts w:eastAsia="Times New Roman" w:cstheme="minorHAnsi"/>
                <w:color w:val="000000"/>
                <w:sz w:val="18"/>
                <w:szCs w:val="18"/>
                <w:shd w:val="clear" w:color="auto" w:fill="E1E3E6"/>
                <w:lang w:eastAsia="de-DE"/>
              </w:rPr>
              <w:fldChar w:fldCharType="separate"/>
            </w:r>
            <w:r w:rsidR="006F615D">
              <w:rPr>
                <w:rFonts w:eastAsia="Times New Roman" w:cstheme="minorHAnsi"/>
                <w:noProof/>
                <w:color w:val="000000"/>
                <w:sz w:val="18"/>
                <w:szCs w:val="18"/>
                <w:shd w:val="clear" w:color="auto" w:fill="E1E3E6"/>
                <w:lang w:eastAsia="de-DE"/>
              </w:rPr>
              <w:t>{datum}</w:t>
            </w:r>
            <w:r w:rsidRPr="00945E49">
              <w:rPr>
                <w:rFonts w:eastAsia="Times New Roman" w:cstheme="minorHAnsi"/>
                <w:color w:val="000000"/>
                <w:sz w:val="18"/>
                <w:szCs w:val="18"/>
                <w:shd w:val="clear" w:color="auto" w:fill="E1E3E6"/>
                <w:lang w:eastAsia="de-DE"/>
              </w:rPr>
              <w:fldChar w:fldCharType="end"/>
            </w:r>
          </w:p>
        </w:tc>
      </w:tr>
    </w:tbl>
    <w:p w14:paraId="3A5E32F7" w14:textId="77777777" w:rsidR="00945E49" w:rsidRPr="00945E49" w:rsidRDefault="00945E49" w:rsidP="00945E49">
      <w:pPr>
        <w:rPr>
          <w:rFonts w:cstheme="minorHAnsi"/>
          <w:b/>
          <w:sz w:val="22"/>
          <w:szCs w:val="22"/>
        </w:rPr>
      </w:pPr>
      <w:r w:rsidRPr="00945E49">
        <w:rPr>
          <w:rFonts w:cstheme="minorHAnsi"/>
          <w:b/>
          <w:sz w:val="22"/>
          <w:szCs w:val="22"/>
        </w:rPr>
        <w:fldChar w:fldCharType="begin"/>
      </w:r>
      <w:r w:rsidRPr="00945E49">
        <w:rPr>
          <w:rFonts w:cstheme="minorHAnsi"/>
          <w:b/>
          <w:sz w:val="22"/>
          <w:szCs w:val="22"/>
        </w:rPr>
        <w:instrText xml:space="preserve"> </w:instrText>
      </w:r>
      <w:r w:rsidRPr="00945E49">
        <w:rPr>
          <w:rFonts w:cstheme="minorHAnsi"/>
          <w:b/>
          <w:vanish/>
          <w:sz w:val="22"/>
          <w:szCs w:val="22"/>
        </w:rPr>
        <w:instrText>Betreff</w:instrText>
      </w:r>
      <w:r w:rsidRPr="00945E49">
        <w:rPr>
          <w:rFonts w:cstheme="minorHAnsi"/>
          <w:b/>
          <w:sz w:val="22"/>
          <w:szCs w:val="22"/>
        </w:rPr>
        <w:instrText xml:space="preserve"> </w:instrText>
      </w:r>
      <w:r w:rsidRPr="00945E49">
        <w:rPr>
          <w:rFonts w:cstheme="minorHAnsi"/>
          <w:b/>
          <w:sz w:val="22"/>
          <w:szCs w:val="22"/>
        </w:rPr>
        <w:fldChar w:fldCharType="end"/>
      </w:r>
    </w:p>
    <w:p w14:paraId="4AD5F416" w14:textId="25B1CBF5" w:rsidR="00945E49" w:rsidRPr="00945E49" w:rsidRDefault="00CA5E14" w:rsidP="00945E49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{betreffzeile}</w:t>
      </w:r>
    </w:p>
    <w:p w14:paraId="0D01DF57" w14:textId="637FD91B" w:rsidR="00945E49" w:rsidRPr="00945E49" w:rsidRDefault="00945E49" w:rsidP="00945E49">
      <w:pPr>
        <w:spacing w:before="60" w:after="60"/>
        <w:rPr>
          <w:rFonts w:cstheme="minorHAnsi"/>
          <w:sz w:val="22"/>
          <w:szCs w:val="22"/>
        </w:rPr>
      </w:pPr>
      <w:r w:rsidRPr="00945E49">
        <w:rPr>
          <w:rFonts w:cstheme="minorHAnsi"/>
          <w:sz w:val="22"/>
          <w:szCs w:val="22"/>
        </w:rPr>
        <w:t>Lehrkraft</w:t>
      </w:r>
      <w:r w:rsidRPr="00945E49">
        <w:rPr>
          <w:rFonts w:cstheme="minorHAnsi"/>
          <w:b/>
          <w:sz w:val="22"/>
          <w:szCs w:val="22"/>
        </w:rPr>
        <w:t xml:space="preserve"> </w:t>
      </w:r>
      <w:r w:rsidR="00EF4006">
        <w:rPr>
          <w:rFonts w:cstheme="minorHAnsi"/>
          <w:b/>
          <w:sz w:val="22"/>
          <w:szCs w:val="22"/>
        </w:rPr>
        <w:t>{lehrerName}</w:t>
      </w:r>
      <w:r w:rsidR="00CA5E14">
        <w:rPr>
          <w:rFonts w:cstheme="minorHAnsi"/>
          <w:b/>
          <w:sz w:val="22"/>
          <w:szCs w:val="22"/>
        </w:rPr>
        <w:t xml:space="preserve"> - </w:t>
      </w:r>
      <w:r w:rsidR="00CA5E14" w:rsidRPr="00945E49">
        <w:rPr>
          <w:rFonts w:cstheme="minorHAnsi"/>
          <w:b/>
          <w:sz w:val="22"/>
          <w:szCs w:val="22"/>
        </w:rPr>
        <w:t xml:space="preserve">{schuleName} </w:t>
      </w:r>
      <w:r w:rsidR="00EF4006">
        <w:rPr>
          <w:rFonts w:cstheme="minorHAnsi"/>
          <w:b/>
          <w:sz w:val="22"/>
          <w:szCs w:val="22"/>
        </w:rPr>
        <w:t>{schuleOrt}</w:t>
      </w:r>
    </w:p>
    <w:p w14:paraId="1BE1BCF0" w14:textId="77777777" w:rsidR="00945E49" w:rsidRPr="00945E49" w:rsidRDefault="00945E49" w:rsidP="00945E49">
      <w:pPr>
        <w:ind w:left="142"/>
        <w:rPr>
          <w:rFonts w:cstheme="minorHAnsi"/>
          <w:sz w:val="22"/>
          <w:szCs w:val="22"/>
        </w:rPr>
      </w:pPr>
    </w:p>
    <w:p w14:paraId="3E19FCBC" w14:textId="77777777" w:rsidR="00945E49" w:rsidRPr="00945E49" w:rsidRDefault="00945E49" w:rsidP="00945E49">
      <w:pPr>
        <w:ind w:left="142"/>
        <w:rPr>
          <w:rFonts w:cstheme="minorHAnsi"/>
          <w:sz w:val="22"/>
          <w:szCs w:val="22"/>
        </w:rPr>
      </w:pPr>
    </w:p>
    <w:p w14:paraId="06017EF5" w14:textId="414E0A72" w:rsidR="00945E49" w:rsidRPr="00945E49" w:rsidRDefault="00945E49" w:rsidP="00945E49">
      <w:pPr>
        <w:tabs>
          <w:tab w:val="center" w:pos="4536"/>
          <w:tab w:val="right" w:pos="9072"/>
        </w:tabs>
        <w:rPr>
          <w:rFonts w:cstheme="minorHAnsi"/>
          <w:sz w:val="22"/>
          <w:szCs w:val="22"/>
        </w:rPr>
      </w:pPr>
      <w:r w:rsidRPr="00945E49">
        <w:rPr>
          <w:rFonts w:cstheme="minorHAnsi"/>
          <w:sz w:val="22"/>
          <w:szCs w:val="22"/>
        </w:rPr>
        <w:t>Sehr geehrt</w:t>
      </w:r>
      <w:r w:rsidR="00CA5E14">
        <w:rPr>
          <w:rFonts w:cstheme="minorHAnsi"/>
          <w:sz w:val="22"/>
          <w:szCs w:val="22"/>
        </w:rPr>
        <w:t>e</w:t>
      </w:r>
      <w:r w:rsidR="00C252C3">
        <w:rPr>
          <w:rFonts w:cstheme="minorHAnsi"/>
          <w:sz w:val="22"/>
          <w:szCs w:val="22"/>
        </w:rPr>
        <w:t xml:space="preserve"> {brAnsprechpartner}</w:t>
      </w:r>
      <w:r w:rsidRPr="00945E49">
        <w:rPr>
          <w:rFonts w:cstheme="minorHAnsi"/>
          <w:sz w:val="22"/>
          <w:szCs w:val="22"/>
        </w:rPr>
        <w:t>,</w:t>
      </w:r>
    </w:p>
    <w:p w14:paraId="02703B80" w14:textId="77777777" w:rsidR="00945E49" w:rsidRPr="00945E49" w:rsidRDefault="00945E49" w:rsidP="00945E49">
      <w:pPr>
        <w:tabs>
          <w:tab w:val="center" w:pos="4536"/>
          <w:tab w:val="right" w:pos="9072"/>
        </w:tabs>
        <w:ind w:left="142"/>
        <w:rPr>
          <w:rFonts w:cstheme="minorHAnsi"/>
          <w:sz w:val="22"/>
          <w:szCs w:val="22"/>
        </w:rPr>
      </w:pPr>
    </w:p>
    <w:p w14:paraId="768DDC52" w14:textId="54F74F7B" w:rsidR="003B4495" w:rsidRDefault="00CA5E14" w:rsidP="00945E49">
      <w:pPr>
        <w:tabs>
          <w:tab w:val="center" w:pos="4536"/>
          <w:tab w:val="right" w:pos="9072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hiermit beantragen wir </w:t>
      </w:r>
      <w:r w:rsidR="008542B6">
        <w:rPr>
          <w:rFonts w:cstheme="minorHAnsi"/>
          <w:sz w:val="22"/>
          <w:szCs w:val="22"/>
        </w:rPr>
        <w:t xml:space="preserve">für das kommende Schuljahr </w:t>
      </w:r>
      <w:r w:rsidR="00C252C3">
        <w:rPr>
          <w:rFonts w:cstheme="minorHAnsi"/>
          <w:b/>
          <w:bCs/>
          <w:sz w:val="22"/>
          <w:szCs w:val="22"/>
        </w:rPr>
        <w:t>{schuljahr}</w:t>
      </w:r>
      <w:r w:rsidR="008542B6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für unsere </w:t>
      </w:r>
      <w:r w:rsidRPr="00CA5E14">
        <w:rPr>
          <w:rFonts w:cstheme="minorHAnsi"/>
          <w:b/>
          <w:bCs/>
          <w:sz w:val="22"/>
          <w:szCs w:val="22"/>
        </w:rPr>
        <w:t xml:space="preserve">{schulform} </w:t>
      </w:r>
      <w:r w:rsidR="0005748D">
        <w:rPr>
          <w:rFonts w:cstheme="minorHAnsi"/>
          <w:b/>
          <w:bCs/>
          <w:sz w:val="22"/>
          <w:szCs w:val="22"/>
        </w:rPr>
        <w:t>{schuleStandort}</w:t>
      </w:r>
      <w:r>
        <w:rPr>
          <w:rFonts w:cstheme="minorHAnsi"/>
          <w:sz w:val="22"/>
          <w:szCs w:val="22"/>
        </w:rPr>
        <w:t xml:space="preserve"> {antragText} </w:t>
      </w:r>
      <w:r w:rsidR="0005748D">
        <w:rPr>
          <w:rFonts w:cstheme="minorHAnsi"/>
          <w:sz w:val="22"/>
          <w:szCs w:val="22"/>
        </w:rPr>
        <w:t>{lehrerName}</w:t>
      </w:r>
      <w:r>
        <w:rPr>
          <w:rFonts w:cstheme="minorHAnsi"/>
          <w:sz w:val="22"/>
          <w:szCs w:val="22"/>
        </w:rPr>
        <w:t>.</w:t>
      </w:r>
    </w:p>
    <w:p w14:paraId="2576EC18" w14:textId="77777777" w:rsidR="003B4495" w:rsidRDefault="003B4495" w:rsidP="00945E49">
      <w:pPr>
        <w:tabs>
          <w:tab w:val="center" w:pos="4536"/>
          <w:tab w:val="right" w:pos="9072"/>
        </w:tabs>
        <w:rPr>
          <w:rFonts w:cstheme="minorHAnsi"/>
          <w:sz w:val="22"/>
          <w:szCs w:val="22"/>
        </w:rPr>
      </w:pPr>
    </w:p>
    <w:p w14:paraId="681B83CE" w14:textId="03A8651F" w:rsidR="00945E49" w:rsidRPr="00945E49" w:rsidRDefault="00945E49" w:rsidP="00AB10D4">
      <w:pPr>
        <w:tabs>
          <w:tab w:val="center" w:pos="4536"/>
          <w:tab w:val="right" w:pos="9072"/>
        </w:tabs>
        <w:rPr>
          <w:rFonts w:cstheme="minorHAnsi"/>
          <w:sz w:val="22"/>
          <w:szCs w:val="22"/>
        </w:rPr>
      </w:pPr>
      <w:r w:rsidRPr="00945E49">
        <w:rPr>
          <w:rFonts w:cstheme="minorHAnsi"/>
          <w:sz w:val="22"/>
          <w:szCs w:val="22"/>
        </w:rPr>
        <w:t>Mit freundlichen Grüßen</w:t>
      </w:r>
    </w:p>
    <w:p w14:paraId="029C524D" w14:textId="77777777" w:rsidR="00945E49" w:rsidRPr="00945E49" w:rsidRDefault="00945E49" w:rsidP="00945E49">
      <w:pPr>
        <w:tabs>
          <w:tab w:val="center" w:pos="4536"/>
          <w:tab w:val="right" w:pos="9072"/>
        </w:tabs>
        <w:ind w:left="142"/>
        <w:rPr>
          <w:rFonts w:cstheme="minorHAnsi"/>
          <w:sz w:val="22"/>
          <w:szCs w:val="22"/>
        </w:rPr>
      </w:pPr>
      <w:r w:rsidRPr="00945E49">
        <w:rPr>
          <w:rFonts w:cstheme="minorHAnsi"/>
          <w:noProof/>
          <w:sz w:val="22"/>
          <w:szCs w:val="22"/>
          <w:lang w:eastAsia="de-DE"/>
        </w:rPr>
        <w:drawing>
          <wp:inline distT="0" distB="0" distL="0" distR="0" wp14:anchorId="4B96E653" wp14:editId="770ED3CB">
            <wp:extent cx="1114425" cy="654868"/>
            <wp:effectExtent l="0" t="0" r="0" b="0"/>
            <wp:docPr id="2" name="Grafik 2" descr="Ein Bild, das Handschrift, Kalligrafie, Schrift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Handschrift, Kalligrafie, Schrift, Typografi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5154" cy="6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4EE2" w14:textId="77E5DD13" w:rsidR="00945E49" w:rsidRPr="00945E49" w:rsidRDefault="00945E49" w:rsidP="00AB10D4">
      <w:pPr>
        <w:tabs>
          <w:tab w:val="center" w:pos="4536"/>
          <w:tab w:val="right" w:pos="9072"/>
        </w:tabs>
        <w:rPr>
          <w:rFonts w:cstheme="minorHAnsi"/>
          <w:sz w:val="22"/>
          <w:szCs w:val="22"/>
        </w:rPr>
      </w:pPr>
      <w:r w:rsidRPr="00945E49">
        <w:rPr>
          <w:rFonts w:cstheme="minorHAnsi"/>
          <w:sz w:val="22"/>
          <w:szCs w:val="22"/>
        </w:rPr>
        <w:t>i. A.</w:t>
      </w:r>
    </w:p>
    <w:p w14:paraId="3C800014" w14:textId="77777777" w:rsidR="00945E49" w:rsidRPr="00945E49" w:rsidRDefault="00945E49" w:rsidP="00945E49">
      <w:pPr>
        <w:tabs>
          <w:tab w:val="left" w:pos="5954"/>
        </w:tabs>
        <w:jc w:val="both"/>
        <w:rPr>
          <w:rFonts w:cstheme="minorHAnsi"/>
          <w:sz w:val="22"/>
          <w:szCs w:val="22"/>
        </w:rPr>
      </w:pPr>
      <w:r w:rsidRPr="00945E49">
        <w:rPr>
          <w:rFonts w:cstheme="minorHAnsi"/>
          <w:sz w:val="22"/>
          <w:szCs w:val="22"/>
        </w:rPr>
        <w:t>{absenderName}</w:t>
      </w:r>
    </w:p>
    <w:p w14:paraId="158FE027" w14:textId="2A89A67C" w:rsidR="00945E49" w:rsidRPr="00945E49" w:rsidRDefault="00945E49" w:rsidP="00945E49">
      <w:pPr>
        <w:tabs>
          <w:tab w:val="left" w:pos="5954"/>
        </w:tabs>
        <w:jc w:val="both"/>
        <w:rPr>
          <w:rFonts w:cstheme="minorHAnsi"/>
          <w:sz w:val="22"/>
          <w:szCs w:val="22"/>
        </w:rPr>
      </w:pPr>
      <w:r w:rsidRPr="00945E49">
        <w:rPr>
          <w:rFonts w:cstheme="minorHAnsi"/>
          <w:sz w:val="22"/>
          <w:szCs w:val="22"/>
        </w:rPr>
        <w:t>Personal</w:t>
      </w:r>
      <w:r w:rsidR="00C252C3">
        <w:rPr>
          <w:rFonts w:cstheme="minorHAnsi"/>
          <w:sz w:val="22"/>
          <w:szCs w:val="22"/>
        </w:rPr>
        <w:t>abteilung</w:t>
      </w:r>
    </w:p>
    <w:p w14:paraId="601C9092" w14:textId="77777777" w:rsidR="00145BCE" w:rsidRPr="00945E49" w:rsidRDefault="00145BCE" w:rsidP="00145BCE">
      <w:pPr>
        <w:rPr>
          <w:rFonts w:cstheme="minorHAnsi"/>
          <w:b/>
          <w:sz w:val="22"/>
          <w:szCs w:val="22"/>
        </w:rPr>
      </w:pPr>
    </w:p>
    <w:p w14:paraId="2FF7C3C4" w14:textId="36A2216D" w:rsidR="00145BCE" w:rsidRPr="00945E49" w:rsidRDefault="00145BCE" w:rsidP="005B65EA">
      <w:pPr>
        <w:rPr>
          <w:rFonts w:cstheme="minorHAnsi"/>
          <w:sz w:val="22"/>
          <w:szCs w:val="22"/>
        </w:rPr>
      </w:pPr>
    </w:p>
    <w:sectPr w:rsidR="00145BCE" w:rsidRPr="00945E49" w:rsidSect="00791AF9">
      <w:headerReference w:type="default" r:id="rId11"/>
      <w:pgSz w:w="11900" w:h="16840"/>
      <w:pgMar w:top="2835" w:right="1418" w:bottom="1701" w:left="121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3823" w14:textId="77777777" w:rsidR="00913370" w:rsidRDefault="00913370" w:rsidP="00F9039A">
      <w:r>
        <w:separator/>
      </w:r>
    </w:p>
  </w:endnote>
  <w:endnote w:type="continuationSeparator" w:id="0">
    <w:p w14:paraId="1D6E161F" w14:textId="77777777" w:rsidR="00913370" w:rsidRDefault="00913370" w:rsidP="00F90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1D49C" w14:textId="77777777" w:rsidR="00913370" w:rsidRDefault="00913370" w:rsidP="00F9039A">
      <w:r>
        <w:separator/>
      </w:r>
    </w:p>
  </w:footnote>
  <w:footnote w:type="continuationSeparator" w:id="0">
    <w:p w14:paraId="2C5C3027" w14:textId="77777777" w:rsidR="00913370" w:rsidRDefault="00913370" w:rsidP="00F90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AC0C" w14:textId="77777777" w:rsidR="00F9039A" w:rsidRDefault="00F9039A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C2AAF6" wp14:editId="7A2590E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44963" cy="10664393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4963" cy="106643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47"/>
    <w:rsid w:val="00006907"/>
    <w:rsid w:val="0005748D"/>
    <w:rsid w:val="000F5452"/>
    <w:rsid w:val="00113A91"/>
    <w:rsid w:val="00137F08"/>
    <w:rsid w:val="00145BCE"/>
    <w:rsid w:val="0022790B"/>
    <w:rsid w:val="002329C1"/>
    <w:rsid w:val="00234045"/>
    <w:rsid w:val="002533DF"/>
    <w:rsid w:val="00263319"/>
    <w:rsid w:val="00295D0D"/>
    <w:rsid w:val="002B2A0C"/>
    <w:rsid w:val="003228A0"/>
    <w:rsid w:val="00347347"/>
    <w:rsid w:val="00356991"/>
    <w:rsid w:val="00360247"/>
    <w:rsid w:val="00380A5B"/>
    <w:rsid w:val="003B4495"/>
    <w:rsid w:val="00426DFA"/>
    <w:rsid w:val="0043274D"/>
    <w:rsid w:val="004A4DED"/>
    <w:rsid w:val="004E7D1D"/>
    <w:rsid w:val="005263DC"/>
    <w:rsid w:val="005352A2"/>
    <w:rsid w:val="005A638C"/>
    <w:rsid w:val="005A7784"/>
    <w:rsid w:val="005B65EA"/>
    <w:rsid w:val="005F6252"/>
    <w:rsid w:val="00602296"/>
    <w:rsid w:val="006365CB"/>
    <w:rsid w:val="00657977"/>
    <w:rsid w:val="00690398"/>
    <w:rsid w:val="006F615D"/>
    <w:rsid w:val="00755E00"/>
    <w:rsid w:val="00787677"/>
    <w:rsid w:val="00791AF9"/>
    <w:rsid w:val="007B7FD1"/>
    <w:rsid w:val="007D7631"/>
    <w:rsid w:val="008522B5"/>
    <w:rsid w:val="008542B6"/>
    <w:rsid w:val="008A3A8D"/>
    <w:rsid w:val="008D0DCF"/>
    <w:rsid w:val="00913370"/>
    <w:rsid w:val="009236CB"/>
    <w:rsid w:val="00945E49"/>
    <w:rsid w:val="009A4B12"/>
    <w:rsid w:val="009A63FD"/>
    <w:rsid w:val="00AB10D4"/>
    <w:rsid w:val="00C14A00"/>
    <w:rsid w:val="00C252C3"/>
    <w:rsid w:val="00C25E10"/>
    <w:rsid w:val="00C815EA"/>
    <w:rsid w:val="00CA5E14"/>
    <w:rsid w:val="00CB784B"/>
    <w:rsid w:val="00CC7C30"/>
    <w:rsid w:val="00CF6DDA"/>
    <w:rsid w:val="00D47871"/>
    <w:rsid w:val="00D47A09"/>
    <w:rsid w:val="00D74347"/>
    <w:rsid w:val="00DA2F18"/>
    <w:rsid w:val="00DC6390"/>
    <w:rsid w:val="00E02F0F"/>
    <w:rsid w:val="00E21D21"/>
    <w:rsid w:val="00E45CC2"/>
    <w:rsid w:val="00E729B7"/>
    <w:rsid w:val="00EF4006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28E15"/>
  <w15:chartTrackingRefBased/>
  <w15:docId w15:val="{AEBACC0A-840E-4BD1-91E9-AB5B8B9D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9039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9039A"/>
  </w:style>
  <w:style w:type="paragraph" w:styleId="Fuzeile">
    <w:name w:val="footer"/>
    <w:basedOn w:val="Standard"/>
    <w:link w:val="FuzeileZchn"/>
    <w:uiPriority w:val="99"/>
    <w:unhideWhenUsed/>
    <w:rsid w:val="00F9039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9039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039A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039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neufeld\OneDrive%20-%20Freie%20Evangelische%20Schule%20Minden\NEUEINSTELLUNG\2023_03_21_wordvorlage_briefbogen_fes_allgemei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M xmlns="5e3ee435-13e6-47c9-9e2e-dc17d6585919" xsi:nil="true"/>
    <NamederKrankenkasse xmlns="5e3ee435-13e6-47c9-9e2e-dc17d65859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6521C10B546944A842505C9528979D" ma:contentTypeVersion="5" ma:contentTypeDescription="Ein neues Dokument erstellen." ma:contentTypeScope="" ma:versionID="030b7ca14f29a367eb5bab9d4aa1502b">
  <xsd:schema xmlns:xsd="http://www.w3.org/2001/XMLSchema" xmlns:xs="http://www.w3.org/2001/XMLSchema" xmlns:p="http://schemas.microsoft.com/office/2006/metadata/properties" xmlns:ns2="5e3ee435-13e6-47c9-9e2e-dc17d6585919" targetNamespace="http://schemas.microsoft.com/office/2006/metadata/properties" ma:root="true" ma:fieldsID="e5d60d46386ca47de5aa87f7bef1909d" ns2:_="">
    <xsd:import namespace="5e3ee435-13e6-47c9-9e2e-dc17d6585919"/>
    <xsd:element name="properties">
      <xsd:complexType>
        <xsd:sequence>
          <xsd:element name="documentManagement">
            <xsd:complexType>
              <xsd:all>
                <xsd:element ref="ns2:NamederKrankenkasse" minOccurs="0"/>
                <xsd:element ref="ns2:BEM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ee435-13e6-47c9-9e2e-dc17d6585919" elementFormDefault="qualified">
    <xsd:import namespace="http://schemas.microsoft.com/office/2006/documentManagement/types"/>
    <xsd:import namespace="http://schemas.microsoft.com/office/infopath/2007/PartnerControls"/>
    <xsd:element name="NamederKrankenkasse" ma:index="8" nillable="true" ma:displayName="Name der Krankenkasse" ma:format="Dropdown" ma:internalName="NamederKrankenkasse">
      <xsd:simpleType>
        <xsd:restriction base="dms:Text">
          <xsd:maxLength value="255"/>
        </xsd:restriction>
      </xsd:simpleType>
    </xsd:element>
    <xsd:element name="BEM" ma:index="9" nillable="true" ma:displayName="BEM" ma:format="Dropdown" ma:internalName="BEM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BEEDE8-9FEA-4D0F-9789-4B07D7B96405}">
  <ds:schemaRefs>
    <ds:schemaRef ds:uri="http://schemas.microsoft.com/office/2006/metadata/properties"/>
    <ds:schemaRef ds:uri="http://schemas.microsoft.com/office/infopath/2007/PartnerControls"/>
    <ds:schemaRef ds:uri="e1c9bdd9-ea60-4be0-9218-7796dad84355"/>
    <ds:schemaRef ds:uri="55fd97c8-73de-4fac-887b-e0b0131a7847"/>
  </ds:schemaRefs>
</ds:datastoreItem>
</file>

<file path=customXml/itemProps2.xml><?xml version="1.0" encoding="utf-8"?>
<ds:datastoreItem xmlns:ds="http://schemas.openxmlformats.org/officeDocument/2006/customXml" ds:itemID="{5EC46A84-747E-4AC1-AE0A-BF11F92FD5DF}"/>
</file>

<file path=customXml/itemProps3.xml><?xml version="1.0" encoding="utf-8"?>
<ds:datastoreItem xmlns:ds="http://schemas.openxmlformats.org/officeDocument/2006/customXml" ds:itemID="{CB14CD7B-915B-408E-9454-03E82F81B3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DA474F-F11F-5942-A347-5A85DE025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2023_03_21_wordvorlage_briefbogen_fes_allgemein</Template>
  <TotalTime>0</TotalTime>
  <Pages>1</Pages>
  <Words>85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FES-VFV Neufeld, Marina</dc:creator>
  <cp:keywords/>
  <dc:description/>
  <cp:lastModifiedBy>CREDO-VFV Neufeld, Marina</cp:lastModifiedBy>
  <cp:revision>7</cp:revision>
  <cp:lastPrinted>2025-06-25T08:39:00Z</cp:lastPrinted>
  <dcterms:created xsi:type="dcterms:W3CDTF">2024-07-16T07:36:00Z</dcterms:created>
  <dcterms:modified xsi:type="dcterms:W3CDTF">2025-06-25T08:39:00Z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0x010100496521C10B546944A842505C9528979D</vt:lpwstr>
  </property>
  <property fmtid="{D5CDD505-2E9C-101B-9397-08002B2CF9AE}" pid="3" name="MediaServiceImageTags">
    <vt:lpwstr/>
  </property>
  <property fmtid="{D5CDD505-2E9C-101B-9397-08002B2CF9AE}" pid="4" name="InderListeausgetragen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BVausgehändigt">
    <vt:bool>true</vt:bool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InLogaverarbeitet?">
    <vt:bool>false</vt:bool>
  </property>
  <property fmtid="{D5CDD505-2E9C-101B-9397-08002B2CF9AE}" pid="14" name="xd_Signature">
    <vt:bool>false</vt:bool>
  </property>
</Properties>
</file>